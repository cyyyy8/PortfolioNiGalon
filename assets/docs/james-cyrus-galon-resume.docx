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3657" w14:textId="208ED6F9" w:rsidR="001C0084" w:rsidRDefault="00177F38">
      <w:pPr>
        <w:pStyle w:val="Name"/>
      </w:pPr>
      <w:r>
        <w:t xml:space="preserve">Galon, James Cyrus R. </w:t>
      </w:r>
    </w:p>
    <w:p w14:paraId="664E802B" w14:textId="60E05322" w:rsidR="001C0084" w:rsidRDefault="00177F38">
      <w:pPr>
        <w:pStyle w:val="ContactInfo"/>
      </w:pPr>
      <w:r>
        <w:t xml:space="preserve">San </w:t>
      </w:r>
      <w:proofErr w:type="spellStart"/>
      <w:r>
        <w:t>Dionisio</w:t>
      </w:r>
      <w:proofErr w:type="spellEnd"/>
      <w:r>
        <w:t xml:space="preserve">, </w:t>
      </w:r>
      <w:proofErr w:type="spellStart"/>
      <w:r>
        <w:t>Parañaque</w:t>
      </w:r>
      <w:proofErr w:type="spellEnd"/>
      <w:r>
        <w:t xml:space="preserve"> City </w:t>
      </w:r>
      <w:r w:rsidR="003E4020">
        <w:t>|</w:t>
      </w:r>
      <w:r w:rsidR="00DE0861">
        <w:t xml:space="preserve"> </w:t>
      </w:r>
      <w:r>
        <w:t>09157878254</w:t>
      </w:r>
      <w:r w:rsidR="00DE0861">
        <w:t xml:space="preserve">| </w:t>
      </w:r>
      <w:sdt>
        <w:sdtPr>
          <w:alias w:val="Enter email:"/>
          <w:tag w:val="Enter email:"/>
          <w:id w:val="1913350914"/>
          <w:placeholder>
            <w:docPart w:val="F7A7C07030405740AED2DEBB0F74210D"/>
          </w:placeholder>
          <w:dataBinding w:prefixMappings="xmlns:ns0='http://schemas.microsoft.com/office/2006/coverPageProps' " w:xpath="/ns0:CoverPageProperties[1]/ns0:CompanyEmail[1]" w:storeItemID="{55AF091B-3C7A-41E3-B477-F2FDAA23CFDA}"/>
          <w15:appearance w15:val="hidden"/>
          <w:text w:multiLine="1"/>
        </w:sdtPr>
        <w:sdtEndPr/>
        <w:sdtContent>
          <w:r w:rsidR="003E4020">
            <w:t>jamescyrusgalon@gmail.com</w:t>
          </w:r>
        </w:sdtContent>
      </w:sdt>
    </w:p>
    <w:p w14:paraId="6C97E648" w14:textId="77777777" w:rsidR="001C0084" w:rsidRDefault="00C11821">
      <w:pPr>
        <w:pStyle w:val="Heading1"/>
      </w:pPr>
      <w:sdt>
        <w:sdtPr>
          <w:alias w:val="Skill summary:"/>
          <w:tag w:val="Skill summary:"/>
          <w:id w:val="-819804518"/>
          <w:placeholder>
            <w:docPart w:val="E5B15BD8E5061649B8A041DAAA565A2C"/>
          </w:placeholder>
          <w:temporary/>
          <w:showingPlcHdr/>
          <w15:appearance w15:val="hidden"/>
        </w:sdtPr>
        <w:sdtEndPr/>
        <w:sdtContent>
          <w:r w:rsidR="007F7DCE" w:rsidRPr="008826BB">
            <w:rPr>
              <w:sz w:val="24"/>
              <w:szCs w:val="24"/>
            </w:rPr>
            <w:t>Skills Summary</w:t>
          </w:r>
        </w:sdtContent>
      </w:sdt>
    </w:p>
    <w:p w14:paraId="1A6A513E" w14:textId="3041380C" w:rsidR="001C0084" w:rsidRPr="00504717" w:rsidRDefault="002332A8" w:rsidP="002332A8">
      <w:pPr>
        <w:pStyle w:val="NormalWeb"/>
        <w:spacing w:before="0" w:beforeAutospacing="0" w:after="0" w:afterAutospacing="0"/>
        <w:jc w:val="both"/>
        <w:rPr>
          <w:rFonts w:asciiTheme="minorHAnsi" w:hAnsiTheme="minorHAnsi"/>
        </w:rPr>
      </w:pPr>
      <w:r w:rsidRPr="00504717">
        <w:rPr>
          <w:rFonts w:asciiTheme="minorHAnsi" w:hAnsiTheme="minorHAnsi" w:cs="Arial"/>
          <w:color w:val="000000"/>
          <w:sz w:val="22"/>
          <w:szCs w:val="22"/>
        </w:rPr>
        <w:t>A motivated and detail-oriented fresh graduate with a background in Information Technology and an interest in data analysis, data visualization, and database management. Eager to apply my technical knowledge, analytical thinking, and problem-solving skills to support business decisions and contribute to organizational success. Willing to learn new tools and technologies.</w:t>
      </w:r>
    </w:p>
    <w:p w14:paraId="7BBB7F60" w14:textId="77777777" w:rsidR="001C0084" w:rsidRDefault="00C11821">
      <w:pPr>
        <w:pStyle w:val="Heading1"/>
      </w:pPr>
      <w:sdt>
        <w:sdtPr>
          <w:alias w:val="Education:"/>
          <w:tag w:val="Education:"/>
          <w:id w:val="-1150367223"/>
          <w:placeholder>
            <w:docPart w:val="898065B83B47BE4EA3294C6F7A45D30A"/>
          </w:placeholder>
          <w:temporary/>
          <w:showingPlcHdr/>
          <w15:appearance w15:val="hidden"/>
        </w:sdtPr>
        <w:sdtEndPr/>
        <w:sdtContent>
          <w:r w:rsidR="007F7DCE" w:rsidRPr="008826BB">
            <w:rPr>
              <w:sz w:val="24"/>
              <w:szCs w:val="24"/>
            </w:rPr>
            <w:t>Education</w:t>
          </w:r>
        </w:sdtContent>
      </w:sdt>
    </w:p>
    <w:p w14:paraId="59CB1222" w14:textId="6698EB73" w:rsidR="001C0084" w:rsidRDefault="00F40D16" w:rsidP="00127EA9">
      <w:pPr>
        <w:pStyle w:val="Heading2"/>
      </w:pPr>
      <w:r>
        <w:t xml:space="preserve">Bachelor of Science in Information Technology </w:t>
      </w:r>
      <w:r w:rsidRPr="00F40D16">
        <w:t>|</w:t>
      </w:r>
      <w:r>
        <w:t xml:space="preserve"> 2027</w:t>
      </w:r>
    </w:p>
    <w:p w14:paraId="369C90A0" w14:textId="38DCE41B" w:rsidR="00956DC5" w:rsidRPr="008826BB" w:rsidRDefault="007F7DCE">
      <w:pPr>
        <w:pStyle w:val="Heading1"/>
        <w:rPr>
          <w:sz w:val="24"/>
          <w:szCs w:val="24"/>
        </w:rPr>
      </w:pPr>
      <w:r w:rsidRPr="008826BB">
        <w:rPr>
          <w:sz w:val="24"/>
          <w:szCs w:val="24"/>
        </w:rPr>
        <w:t>Experience</w:t>
      </w:r>
    </w:p>
    <w:p w14:paraId="651CA542" w14:textId="3FD580B4" w:rsidR="001C0084" w:rsidRDefault="00956DC5" w:rsidP="002C76C9">
      <w:r>
        <w:t>No formal work experience yet, but eager to gain practical experience and apply the knowledge and skills developed through academic projects and coursework.</w:t>
      </w:r>
    </w:p>
    <w:p w14:paraId="1ECD4969" w14:textId="77777777" w:rsidR="002C76C9" w:rsidRDefault="002C76C9" w:rsidP="002C76C9"/>
    <w:p w14:paraId="68ADFF20" w14:textId="77777777" w:rsidR="00D0604C" w:rsidRPr="00F9272D" w:rsidRDefault="00D0604C" w:rsidP="002C76C9">
      <w:pPr>
        <w:rPr>
          <w:b/>
          <w:bCs/>
          <w:i/>
          <w:iCs/>
          <w:sz w:val="24"/>
          <w:szCs w:val="24"/>
        </w:rPr>
      </w:pPr>
      <w:r w:rsidRPr="00F9272D">
        <w:rPr>
          <w:b/>
          <w:bCs/>
          <w:i/>
          <w:iCs/>
          <w:sz w:val="24"/>
          <w:szCs w:val="24"/>
        </w:rPr>
        <w:t>TECHNICAL SKILLS</w:t>
      </w:r>
    </w:p>
    <w:p w14:paraId="76215FC4" w14:textId="77777777" w:rsidR="00D0604C" w:rsidRDefault="00D0604C" w:rsidP="002C76C9"/>
    <w:p w14:paraId="7963C6AE" w14:textId="77777777" w:rsidR="00D0604C" w:rsidRDefault="00D0604C" w:rsidP="002C76C9">
      <w:r>
        <w:t>* Microsoft Excel and Google Sheets</w:t>
      </w:r>
    </w:p>
    <w:p w14:paraId="03C9F162" w14:textId="77777777" w:rsidR="00D0604C" w:rsidRDefault="00D0604C" w:rsidP="002C76C9">
      <w:r>
        <w:t>* SQL and Database Management</w:t>
      </w:r>
    </w:p>
    <w:p w14:paraId="753DECED" w14:textId="77777777" w:rsidR="00D0604C" w:rsidRDefault="00D0604C" w:rsidP="002C76C9">
      <w:r>
        <w:t>* Python for Basic Data Analysis</w:t>
      </w:r>
    </w:p>
    <w:p w14:paraId="63B7465E" w14:textId="77777777" w:rsidR="00D0604C" w:rsidRDefault="00D0604C" w:rsidP="002C76C9">
      <w:r>
        <w:t>* Data Visualization and Reporting</w:t>
      </w:r>
    </w:p>
    <w:p w14:paraId="0913712C" w14:textId="77777777" w:rsidR="00D0604C" w:rsidRDefault="00D0604C" w:rsidP="002C76C9">
      <w:r>
        <w:t>* Microsoft Word and PowerPoint</w:t>
      </w:r>
    </w:p>
    <w:p w14:paraId="49E96379" w14:textId="77777777" w:rsidR="00D0604C" w:rsidRDefault="00D0604C" w:rsidP="002C76C9">
      <w:r>
        <w:t>* Basic Computer Troubleshooting</w:t>
      </w:r>
    </w:p>
    <w:p w14:paraId="44D2ED73" w14:textId="77777777" w:rsidR="00D0604C" w:rsidRDefault="00D0604C" w:rsidP="002C76C9"/>
    <w:p w14:paraId="6398B753" w14:textId="77777777" w:rsidR="002C76C9" w:rsidRDefault="002C76C9" w:rsidP="002C76C9"/>
    <w:p w14:paraId="52B2D4FD" w14:textId="75227D9A" w:rsidR="001C0084" w:rsidRDefault="001C0084" w:rsidP="00D0604C">
      <w:pPr>
        <w:pStyle w:val="Heading1"/>
      </w:pPr>
    </w:p>
    <w:sectPr w:rsidR="001C0084">
      <w:headerReference w:type="default" r:id="rId8"/>
      <w:footerReference w:type="default" r:id="rId9"/>
      <w:headerReference w:type="first" r:id="rId10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3D8E0" w14:textId="77777777" w:rsidR="00177F38" w:rsidRDefault="00177F38">
      <w:pPr>
        <w:spacing w:after="0" w:line="240" w:lineRule="auto"/>
      </w:pPr>
      <w:r>
        <w:separator/>
      </w:r>
    </w:p>
  </w:endnote>
  <w:endnote w:type="continuationSeparator" w:id="0">
    <w:p w14:paraId="6274F69D" w14:textId="77777777" w:rsidR="00177F38" w:rsidRDefault="00177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9C1B52" w14:textId="77777777" w:rsidR="001C0084" w:rsidRDefault="007F7DC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064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1A2A7" w14:textId="77777777" w:rsidR="00177F38" w:rsidRDefault="00177F38">
      <w:pPr>
        <w:spacing w:after="0" w:line="240" w:lineRule="auto"/>
      </w:pPr>
      <w:r>
        <w:separator/>
      </w:r>
    </w:p>
  </w:footnote>
  <w:footnote w:type="continuationSeparator" w:id="0">
    <w:p w14:paraId="3BAA17DC" w14:textId="77777777" w:rsidR="00177F38" w:rsidRDefault="00177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F7CD2" w14:textId="77777777" w:rsidR="001C0084" w:rsidRDefault="007F7DCE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2CFCE29" wp14:editId="1924B2A5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67BEE9BE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">
              <v:rect id="Rectangle 2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78C63" w14:textId="77777777" w:rsidR="001C0084" w:rsidRDefault="007F7DCE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FE61CD0" wp14:editId="29EC2C3C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5D85D38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">
              <v:rect id="Rectangle 6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" fillcolor="#4b3a2e [3215]" stroked="f" strokeweight="1pt"/>
              <v:rect id="Rectangle 7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3897094">
    <w:abstractNumId w:val="9"/>
  </w:num>
  <w:num w:numId="2" w16cid:durableId="1233001795">
    <w:abstractNumId w:val="7"/>
  </w:num>
  <w:num w:numId="3" w16cid:durableId="1129588779">
    <w:abstractNumId w:val="6"/>
  </w:num>
  <w:num w:numId="4" w16cid:durableId="2069450392">
    <w:abstractNumId w:val="5"/>
  </w:num>
  <w:num w:numId="5" w16cid:durableId="1165242910">
    <w:abstractNumId w:val="4"/>
  </w:num>
  <w:num w:numId="6" w16cid:durableId="1020744726">
    <w:abstractNumId w:val="8"/>
  </w:num>
  <w:num w:numId="7" w16cid:durableId="1590894369">
    <w:abstractNumId w:val="3"/>
  </w:num>
  <w:num w:numId="8" w16cid:durableId="676201164">
    <w:abstractNumId w:val="2"/>
  </w:num>
  <w:num w:numId="9" w16cid:durableId="1798143169">
    <w:abstractNumId w:val="1"/>
  </w:num>
  <w:num w:numId="10" w16cid:durableId="25841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38"/>
    <w:rsid w:val="0000092C"/>
    <w:rsid w:val="00047CB1"/>
    <w:rsid w:val="00127EA9"/>
    <w:rsid w:val="00177F38"/>
    <w:rsid w:val="001C0084"/>
    <w:rsid w:val="002332A8"/>
    <w:rsid w:val="002C76C9"/>
    <w:rsid w:val="003C1C78"/>
    <w:rsid w:val="003E4020"/>
    <w:rsid w:val="00504717"/>
    <w:rsid w:val="007F7DCE"/>
    <w:rsid w:val="008826BB"/>
    <w:rsid w:val="00956DC5"/>
    <w:rsid w:val="00A70EC8"/>
    <w:rsid w:val="00D0604C"/>
    <w:rsid w:val="00DE0861"/>
    <w:rsid w:val="00EC0642"/>
    <w:rsid w:val="00F40D16"/>
    <w:rsid w:val="00F9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9CE27"/>
  <w15:chartTrackingRefBased/>
  <w15:docId w15:val="{C46AEF97-0B31-CE4A-B9F3-89399D58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paragraph" w:styleId="NormalWeb">
    <w:name w:val="Normal (Web)"/>
    <w:basedOn w:val="Normal"/>
    <w:uiPriority w:val="99"/>
    <w:unhideWhenUsed/>
    <w:rsid w:val="002332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glossaryDocument" Target="glossary/document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4D3EFF5D-3B52-BF4F-8244-602EA0C879E0%7dTF7c0005ae-d204-487f-b5c6-321de9c2a6c7ef82369d-b9a7677cdd36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A7C07030405740AED2DEBB0F742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27DF2-09F5-D342-B87B-24976B77E732}"/>
      </w:docPartPr>
      <w:docPartBody>
        <w:p w:rsidR="00040D0B" w:rsidRDefault="00040D0B">
          <w:pPr>
            <w:pStyle w:val="F7A7C07030405740AED2DEBB0F74210D"/>
          </w:pPr>
          <w:r>
            <w:t>Email</w:t>
          </w:r>
        </w:p>
      </w:docPartBody>
    </w:docPart>
    <w:docPart>
      <w:docPartPr>
        <w:name w:val="E5B15BD8E5061649B8A041DAAA565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FEA77-E8F4-4149-9BB2-D9026D98CBBA}"/>
      </w:docPartPr>
      <w:docPartBody>
        <w:p w:rsidR="00040D0B" w:rsidRDefault="00040D0B">
          <w:pPr>
            <w:pStyle w:val="E5B15BD8E5061649B8A041DAAA565A2C"/>
          </w:pPr>
          <w:r>
            <w:t>Skills Summary</w:t>
          </w:r>
        </w:p>
      </w:docPartBody>
    </w:docPart>
    <w:docPart>
      <w:docPartPr>
        <w:name w:val="898065B83B47BE4EA3294C6F7A45D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FBD99-9817-2F46-BC6D-6001A84C2C69}"/>
      </w:docPartPr>
      <w:docPartBody>
        <w:p w:rsidR="00040D0B" w:rsidRDefault="00040D0B">
          <w:pPr>
            <w:pStyle w:val="898065B83B47BE4EA3294C6F7A45D30A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0B"/>
    <w:rsid w:val="00040D0B"/>
    <w:rsid w:val="00A7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8B430CB7C706F41A7E920E719736569">
    <w:name w:val="98B430CB7C706F41A7E920E719736569"/>
  </w:style>
  <w:style w:type="paragraph" w:customStyle="1" w:styleId="83B15387351B3E4EBCC31F5077337492">
    <w:name w:val="83B15387351B3E4EBCC31F5077337492"/>
  </w:style>
  <w:style w:type="paragraph" w:customStyle="1" w:styleId="986E7F70C512864993537DD041F30A75">
    <w:name w:val="986E7F70C512864993537DD041F30A75"/>
  </w:style>
  <w:style w:type="paragraph" w:customStyle="1" w:styleId="F7A7C07030405740AED2DEBB0F74210D">
    <w:name w:val="F7A7C07030405740AED2DEBB0F74210D"/>
  </w:style>
  <w:style w:type="paragraph" w:customStyle="1" w:styleId="E5B15BD8E5061649B8A041DAAA565A2C">
    <w:name w:val="E5B15BD8E5061649B8A041DAAA565A2C"/>
  </w:style>
  <w:style w:type="paragraph" w:customStyle="1" w:styleId="17F58104628D17479B3BF18DEB7811B3">
    <w:name w:val="17F58104628D17479B3BF18DEB7811B3"/>
  </w:style>
  <w:style w:type="paragraph" w:customStyle="1" w:styleId="898065B83B47BE4EA3294C6F7A45D30A">
    <w:name w:val="898065B83B47BE4EA3294C6F7A45D30A"/>
  </w:style>
  <w:style w:type="paragraph" w:customStyle="1" w:styleId="FDD4363B2A8DBC49990EA4BC5112A578">
    <w:name w:val="FDD4363B2A8DBC49990EA4BC5112A578"/>
  </w:style>
  <w:style w:type="paragraph" w:customStyle="1" w:styleId="EEC4087055AB1748864266912BB0FD3E">
    <w:name w:val="EEC4087055AB1748864266912BB0FD3E"/>
  </w:style>
  <w:style w:type="paragraph" w:customStyle="1" w:styleId="EA5FBD39B4C80743934A1FE99248CC48">
    <w:name w:val="EA5FBD39B4C80743934A1FE99248CC48"/>
  </w:style>
  <w:style w:type="paragraph" w:customStyle="1" w:styleId="F44A8D666D70174E9A6260D04708B8B3">
    <w:name w:val="F44A8D666D70174E9A6260D04708B8B3"/>
  </w:style>
  <w:style w:type="paragraph" w:customStyle="1" w:styleId="294D024EE87D47428E03B6F6849C9B72">
    <w:name w:val="294D024EE87D47428E03B6F6849C9B72"/>
  </w:style>
  <w:style w:type="paragraph" w:customStyle="1" w:styleId="22DF4B79D59B304A8A625B2A028EEE75">
    <w:name w:val="22DF4B79D59B304A8A625B2A028EEE75"/>
  </w:style>
  <w:style w:type="paragraph" w:customStyle="1" w:styleId="7CB3D82CEBE2F941AA0D4DDF944D38B6">
    <w:name w:val="7CB3D82CEBE2F941AA0D4DDF944D38B6"/>
  </w:style>
  <w:style w:type="paragraph" w:customStyle="1" w:styleId="4BCEB883338A4447B55158EABDD41193">
    <w:name w:val="4BCEB883338A4447B55158EABDD41193"/>
  </w:style>
  <w:style w:type="paragraph" w:customStyle="1" w:styleId="4002AE3876F0BC4FB4AFABB706AEF091">
    <w:name w:val="4002AE3876F0BC4FB4AFABB706AEF0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jamescyrusgalon@gmail.com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{4D3EFF5D-3B52-BF4F-8244-602EA0C879E0}TF7c0005ae-d204-487f-b5c6-321de9c2a6c7ef82369d-b9a7677cdd36.dotx</Template>
  <TotalTime>4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wamuu5nothingness@gmail.com</dc:creator>
  <cp:keywords/>
  <cp:lastModifiedBy>jamescyrusgalon@gmail.com</cp:lastModifiedBy>
  <cp:revision>2</cp:revision>
  <dcterms:created xsi:type="dcterms:W3CDTF">2026-10-27T12:09:00Z</dcterms:created>
  <dcterms:modified xsi:type="dcterms:W3CDTF">2026-10-27T12:09:00Z</dcterms:modified>
</cp:coreProperties>
</file>